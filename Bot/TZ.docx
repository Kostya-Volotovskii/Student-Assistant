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F6C" w:rsidRDefault="00C33F6C" w:rsidP="00C33F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Техническое задание на разработку чат-бота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Student</w:t>
      </w:r>
      <w:r w:rsidRPr="00C33F6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assistant</w:t>
      </w:r>
      <w:r>
        <w:rPr>
          <w:rFonts w:ascii="Times New Roman" w:hAnsi="Times New Roman" w:cs="Times New Roman"/>
          <w:b/>
          <w:sz w:val="28"/>
          <w:szCs w:val="28"/>
        </w:rPr>
        <w:t>».</w:t>
      </w:r>
    </w:p>
    <w:p w:rsidR="00C33F6C" w:rsidRPr="00AC1916" w:rsidRDefault="00C33F6C" w:rsidP="00C33F6C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916">
        <w:rPr>
          <w:rFonts w:ascii="Times New Roman" w:hAnsi="Times New Roman" w:cs="Times New Roman"/>
          <w:b/>
          <w:sz w:val="28"/>
          <w:szCs w:val="28"/>
        </w:rPr>
        <w:t xml:space="preserve">Цель </w:t>
      </w:r>
    </w:p>
    <w:p w:rsidR="00C33F6C" w:rsidRDefault="00C33F6C" w:rsidP="00C33F6C">
      <w:pPr>
        <w:jc w:val="both"/>
        <w:rPr>
          <w:rFonts w:ascii="Times New Roman" w:hAnsi="Times New Roman" w:cs="Times New Roman"/>
          <w:sz w:val="28"/>
          <w:szCs w:val="28"/>
        </w:rPr>
      </w:pPr>
      <w:r w:rsidRPr="00C33F6C">
        <w:rPr>
          <w:rFonts w:ascii="Times New Roman" w:hAnsi="Times New Roman" w:cs="Times New Roman"/>
          <w:sz w:val="28"/>
          <w:szCs w:val="28"/>
        </w:rPr>
        <w:t>Разработка чат-бота предназначена для помощи студентам в поиске справочных и информационных ответов на вопросы о стипендии и других выплатах.</w:t>
      </w:r>
    </w:p>
    <w:p w:rsidR="00C33F6C" w:rsidRPr="00AC1916" w:rsidRDefault="00C33F6C" w:rsidP="00C33F6C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916">
        <w:rPr>
          <w:rFonts w:ascii="Times New Roman" w:hAnsi="Times New Roman" w:cs="Times New Roman"/>
          <w:b/>
          <w:sz w:val="28"/>
          <w:szCs w:val="28"/>
        </w:rPr>
        <w:t>Форма реализации</w:t>
      </w:r>
    </w:p>
    <w:p w:rsidR="00AC1916" w:rsidRDefault="00C33F6C" w:rsidP="00C33F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Чат-бот, </w:t>
      </w:r>
      <w:r w:rsidR="00AC1916">
        <w:rPr>
          <w:rFonts w:ascii="Times New Roman" w:hAnsi="Times New Roman" w:cs="Times New Roman"/>
          <w:sz w:val="28"/>
          <w:szCs w:val="28"/>
        </w:rPr>
        <w:t>реализован на</w:t>
      </w:r>
      <w:r>
        <w:rPr>
          <w:rFonts w:ascii="Times New Roman" w:hAnsi="Times New Roman" w:cs="Times New Roman"/>
          <w:sz w:val="28"/>
          <w:szCs w:val="28"/>
        </w:rPr>
        <w:t xml:space="preserve"> кроссплатформе</w:t>
      </w:r>
      <w:r w:rsidR="00AC1916">
        <w:rPr>
          <w:rFonts w:ascii="Times New Roman" w:hAnsi="Times New Roman" w:cs="Times New Roman"/>
          <w:sz w:val="28"/>
          <w:szCs w:val="28"/>
        </w:rPr>
        <w:t xml:space="preserve"> </w:t>
      </w:r>
      <w:r w:rsidR="00AC191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C19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1916" w:rsidRDefault="00AC1916" w:rsidP="00C33F6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1916">
        <w:rPr>
          <w:rFonts w:ascii="Times New Roman" w:hAnsi="Times New Roman" w:cs="Times New Roman"/>
          <w:bCs/>
          <w:iCs/>
          <w:sz w:val="28"/>
          <w:szCs w:val="28"/>
        </w:rPr>
        <w:t>Продвижение и применение данного чат-ботом будет актуально для отдела управления по дополнительному образованию и социальной работе.</w:t>
      </w:r>
    </w:p>
    <w:p w:rsidR="00AC1916" w:rsidRPr="00AC1916" w:rsidRDefault="00AC1916" w:rsidP="00AC1916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916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</w:p>
    <w:p w:rsidR="00AC1916" w:rsidRDefault="00C33F6C" w:rsidP="00AC191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C1916">
        <w:rPr>
          <w:rFonts w:ascii="Times New Roman" w:hAnsi="Times New Roman" w:cs="Times New Roman"/>
          <w:sz w:val="28"/>
          <w:szCs w:val="28"/>
        </w:rPr>
        <w:t xml:space="preserve">Данную разработку могут использовать </w:t>
      </w:r>
      <w:r w:rsidR="00AC1916" w:rsidRPr="00AC1916">
        <w:rPr>
          <w:rFonts w:ascii="Times New Roman" w:hAnsi="Times New Roman" w:cs="Times New Roman"/>
          <w:sz w:val="28"/>
          <w:szCs w:val="28"/>
        </w:rPr>
        <w:t>студенты</w:t>
      </w:r>
      <w:r w:rsidRPr="00AC1916">
        <w:rPr>
          <w:rFonts w:ascii="Times New Roman" w:hAnsi="Times New Roman" w:cs="Times New Roman"/>
          <w:sz w:val="28"/>
          <w:szCs w:val="28"/>
        </w:rPr>
        <w:t xml:space="preserve"> ИРНИТУ</w:t>
      </w:r>
      <w:r w:rsidR="00AC1916">
        <w:rPr>
          <w:rFonts w:ascii="Times New Roman" w:hAnsi="Times New Roman" w:cs="Times New Roman"/>
          <w:sz w:val="28"/>
          <w:szCs w:val="28"/>
        </w:rPr>
        <w:t xml:space="preserve"> всех курсов</w:t>
      </w:r>
      <w:r w:rsidRPr="00AC1916">
        <w:rPr>
          <w:rFonts w:ascii="Times New Roman" w:hAnsi="Times New Roman" w:cs="Times New Roman"/>
          <w:sz w:val="28"/>
          <w:szCs w:val="28"/>
        </w:rPr>
        <w:t>.</w:t>
      </w:r>
    </w:p>
    <w:p w:rsidR="00EA718C" w:rsidRPr="00EA718C" w:rsidRDefault="00EA718C" w:rsidP="00EA718C">
      <w:pPr>
        <w:pStyle w:val="a7"/>
        <w:numPr>
          <w:ilvl w:val="0"/>
          <w:numId w:val="20"/>
        </w:numPr>
        <w:jc w:val="both"/>
        <w:rPr>
          <w:b/>
          <w:lang w:eastAsia="ru-RU"/>
        </w:rPr>
      </w:pPr>
      <w:r>
        <w:rPr>
          <w:b/>
          <w:lang w:eastAsia="ru-RU"/>
        </w:rPr>
        <w:t>Ф</w:t>
      </w:r>
      <w:r w:rsidRPr="00EA718C">
        <w:rPr>
          <w:b/>
          <w:lang w:eastAsia="ru-RU"/>
        </w:rPr>
        <w:t xml:space="preserve">ормат взаимодействия с пользователем </w:t>
      </w:r>
    </w:p>
    <w:p w:rsidR="00EA718C" w:rsidRPr="00EA718C" w:rsidRDefault="00EA718C" w:rsidP="00EA718C">
      <w:pPr>
        <w:pStyle w:val="a7"/>
        <w:rPr>
          <w:lang w:eastAsia="ru-RU"/>
        </w:rPr>
      </w:pPr>
      <w:r w:rsidRPr="00EA718C">
        <w:rPr>
          <w:lang w:eastAsia="ru-RU"/>
        </w:rPr>
        <w:t>Коммуникация с клиентом происходит через кнопки с вариантами действий. Бот реагирует на них, как на команды, и предлагает пользователю уточняющие кнопки или дает ответ на поставленный вопрос</w:t>
      </w:r>
      <w:r>
        <w:rPr>
          <w:lang w:eastAsia="ru-RU"/>
        </w:rPr>
        <w:t>.</w:t>
      </w:r>
    </w:p>
    <w:p w:rsidR="00C33F6C" w:rsidRPr="00EA718C" w:rsidRDefault="00C33F6C" w:rsidP="00EA718C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18C">
        <w:rPr>
          <w:rFonts w:ascii="Times New Roman" w:hAnsi="Times New Roman" w:cs="Times New Roman"/>
          <w:b/>
          <w:sz w:val="28"/>
          <w:szCs w:val="28"/>
        </w:rPr>
        <w:t>Особенности</w:t>
      </w:r>
    </w:p>
    <w:p w:rsidR="00C33F6C" w:rsidRPr="00AC1916" w:rsidRDefault="00C33F6C" w:rsidP="00AC1916">
      <w:pPr>
        <w:pStyle w:val="a7"/>
      </w:pPr>
      <w:r w:rsidRPr="00AC1916">
        <w:t>Все надписи сделаны на русском языке</w:t>
      </w:r>
      <w:r w:rsidR="00AC1916" w:rsidRPr="00AC1916">
        <w:t>.</w:t>
      </w:r>
    </w:p>
    <w:p w:rsidR="00C33F6C" w:rsidRPr="00EA718C" w:rsidRDefault="00AC1916" w:rsidP="00EA718C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18C">
        <w:rPr>
          <w:rFonts w:ascii="Times New Roman" w:hAnsi="Times New Roman" w:cs="Times New Roman"/>
          <w:b/>
          <w:sz w:val="28"/>
          <w:szCs w:val="28"/>
        </w:rPr>
        <w:t>Тематика</w:t>
      </w:r>
    </w:p>
    <w:p w:rsidR="004B2083" w:rsidRDefault="00AC1916" w:rsidP="00AC1916">
      <w:pPr>
        <w:pStyle w:val="a7"/>
      </w:pPr>
      <w:r w:rsidRPr="00AC1916">
        <w:t xml:space="preserve">Чат-бот должен содержать ответы на вопросы </w:t>
      </w:r>
      <w:r>
        <w:t xml:space="preserve">на тему </w:t>
      </w:r>
      <w:r w:rsidR="004B2083">
        <w:t>«Стипендия»,</w:t>
      </w:r>
      <w:r>
        <w:t xml:space="preserve"> в которой содержатся следующие темы</w:t>
      </w:r>
      <w:r w:rsidR="004B2083">
        <w:t>: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Социальная стипендия;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Оформление социальной стипендии;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Виды стипендии и сроки получения;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Материальные выплаты;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Льготы;</w:t>
      </w:r>
    </w:p>
    <w:p w:rsidR="004B2083" w:rsidRDefault="004B2083" w:rsidP="004B2083">
      <w:pPr>
        <w:pStyle w:val="a7"/>
        <w:numPr>
          <w:ilvl w:val="0"/>
          <w:numId w:val="22"/>
        </w:numPr>
      </w:pPr>
      <w:r>
        <w:t>Оформление карты для получения стипендии.</w:t>
      </w:r>
    </w:p>
    <w:p w:rsidR="00AC1916" w:rsidRDefault="00AC1916" w:rsidP="00AC1916">
      <w:pPr>
        <w:pStyle w:val="a7"/>
      </w:pPr>
      <w:r w:rsidRPr="00AC1916">
        <w:lastRenderedPageBreak/>
        <w:t xml:space="preserve">В каждом блоке предполагается до </w:t>
      </w:r>
      <w:r w:rsidR="004B2083">
        <w:t>5</w:t>
      </w:r>
      <w:r w:rsidRPr="00AC1916">
        <w:t xml:space="preserve"> вопросов с ответами. База данных вопросов и ответов </w:t>
      </w:r>
      <w:r w:rsidR="004B2083">
        <w:t>взята с официального сайта ИРНИТУ из раздела «Стипендия».</w:t>
      </w:r>
    </w:p>
    <w:p w:rsidR="009A5155" w:rsidRDefault="009A5155" w:rsidP="009A5155">
      <w:pPr>
        <w:pStyle w:val="a7"/>
        <w:numPr>
          <w:ilvl w:val="0"/>
          <w:numId w:val="20"/>
        </w:numPr>
        <w:rPr>
          <w:b/>
        </w:rPr>
      </w:pPr>
      <w:r w:rsidRPr="009A5155">
        <w:rPr>
          <w:b/>
        </w:rPr>
        <w:t>Требования для развертывания бота</w:t>
      </w:r>
    </w:p>
    <w:p w:rsidR="009A5155" w:rsidRPr="009A5155" w:rsidRDefault="009A5155" w:rsidP="009A5155">
      <w:pPr>
        <w:pStyle w:val="a7"/>
        <w:numPr>
          <w:ilvl w:val="0"/>
          <w:numId w:val="29"/>
        </w:numPr>
      </w:pPr>
      <w:r w:rsidRPr="009A5155">
        <w:t>Доступ</w:t>
      </w:r>
      <w:r>
        <w:t xml:space="preserve"> </w:t>
      </w:r>
      <w:r w:rsidRPr="009A5155">
        <w:t>в глобальную сеть интернет;</w:t>
      </w:r>
    </w:p>
    <w:p w:rsidR="009A5155" w:rsidRPr="009A5155" w:rsidRDefault="009A5155" w:rsidP="009A5155">
      <w:pPr>
        <w:pStyle w:val="a7"/>
        <w:numPr>
          <w:ilvl w:val="0"/>
          <w:numId w:val="29"/>
        </w:numPr>
      </w:pPr>
      <w:r w:rsidRPr="009A5155">
        <w:t>Установ</w:t>
      </w:r>
      <w:r>
        <w:t xml:space="preserve">ка </w:t>
      </w:r>
      <w:r w:rsidRPr="009A5155">
        <w:t xml:space="preserve">приложением </w:t>
      </w:r>
      <w:r w:rsidRPr="009A5155">
        <w:rPr>
          <w:lang w:val="en-US"/>
        </w:rPr>
        <w:t>python</w:t>
      </w:r>
      <w:r w:rsidRPr="009A5155">
        <w:t xml:space="preserve"> 3.7 и выше;</w:t>
      </w:r>
    </w:p>
    <w:p w:rsidR="009A5155" w:rsidRPr="009A5155" w:rsidRDefault="009A5155" w:rsidP="009A5155">
      <w:pPr>
        <w:pStyle w:val="a7"/>
        <w:numPr>
          <w:ilvl w:val="0"/>
          <w:numId w:val="29"/>
        </w:numPr>
      </w:pPr>
      <w:r w:rsidRPr="009A5155">
        <w:t>Установ</w:t>
      </w:r>
      <w:r>
        <w:t xml:space="preserve">ка </w:t>
      </w:r>
      <w:r w:rsidRPr="009A5155">
        <w:t>python</w:t>
      </w:r>
      <w:r w:rsidRPr="009A5155">
        <w:rPr>
          <w:lang w:val="en-US"/>
        </w:rPr>
        <w:t>-</w:t>
      </w:r>
      <w:r w:rsidRPr="009A5155">
        <w:t>пакетом pyTelegramBotAPI;</w:t>
      </w:r>
    </w:p>
    <w:p w:rsidR="009A5155" w:rsidRPr="009A5155" w:rsidRDefault="009A5155" w:rsidP="009A5155">
      <w:pPr>
        <w:pStyle w:val="a7"/>
        <w:numPr>
          <w:ilvl w:val="0"/>
          <w:numId w:val="29"/>
        </w:numPr>
      </w:pPr>
      <w:r w:rsidRPr="009A5155">
        <w:t>Установ</w:t>
      </w:r>
      <w:r>
        <w:t>ка</w:t>
      </w:r>
      <w:r w:rsidRPr="009A5155">
        <w:t xml:space="preserve"> библиотекой sqlite3</w:t>
      </w:r>
      <w:r>
        <w:t>;</w:t>
      </w:r>
    </w:p>
    <w:p w:rsidR="009A5155" w:rsidRDefault="009A5155" w:rsidP="009A5155">
      <w:pPr>
        <w:pStyle w:val="a7"/>
        <w:numPr>
          <w:ilvl w:val="0"/>
          <w:numId w:val="29"/>
        </w:numPr>
      </w:pPr>
      <w:r w:rsidRPr="009A5155">
        <w:t>Доступ к команде строке или её аналогам</w:t>
      </w:r>
      <w:r>
        <w:t>.</w:t>
      </w:r>
    </w:p>
    <w:p w:rsidR="00000000" w:rsidRPr="00395B11" w:rsidRDefault="00395B11" w:rsidP="00395B11">
      <w:pPr>
        <w:pStyle w:val="a7"/>
        <w:numPr>
          <w:ilvl w:val="0"/>
          <w:numId w:val="29"/>
        </w:numPr>
      </w:pPr>
      <w:r w:rsidRPr="00395B11">
        <w:t>Общий вес файлов 26КБ</w:t>
      </w:r>
    </w:p>
    <w:p w:rsidR="00395B11" w:rsidRPr="009A5155" w:rsidRDefault="00395B11" w:rsidP="00395B11">
      <w:pPr>
        <w:pStyle w:val="a7"/>
        <w:numPr>
          <w:ilvl w:val="0"/>
          <w:numId w:val="29"/>
        </w:numPr>
      </w:pPr>
      <w:r w:rsidRPr="00395B11">
        <w:t>12МБ Оперативной памяти</w:t>
      </w:r>
      <w:bookmarkStart w:id="0" w:name="_GoBack"/>
      <w:bookmarkEnd w:id="0"/>
    </w:p>
    <w:p w:rsidR="00C33F6C" w:rsidRPr="00EA718C" w:rsidRDefault="004B2083" w:rsidP="00EA718C">
      <w:pPr>
        <w:pStyle w:val="a8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18C">
        <w:rPr>
          <w:rFonts w:ascii="Times New Roman" w:hAnsi="Times New Roman" w:cs="Times New Roman"/>
          <w:b/>
          <w:sz w:val="28"/>
          <w:szCs w:val="28"/>
        </w:rPr>
        <w:t>Интерфейс</w:t>
      </w:r>
    </w:p>
    <w:p w:rsidR="00CA77A0" w:rsidRDefault="00112648" w:rsidP="00112648">
      <w:pPr>
        <w:pStyle w:val="a7"/>
        <w:ind w:firstLine="0"/>
      </w:pPr>
      <w:r>
        <w:t>Н</w:t>
      </w:r>
      <w:r w:rsidR="004B2083">
        <w:t>ачал</w:t>
      </w:r>
      <w:r>
        <w:t>о</w:t>
      </w:r>
      <w:r w:rsidR="004B2083">
        <w:t xml:space="preserve"> работы с</w:t>
      </w:r>
      <w:r>
        <w:t xml:space="preserve"> чат-</w:t>
      </w:r>
      <w:r w:rsidR="004B2083">
        <w:t>ботом</w:t>
      </w:r>
      <w:r>
        <w:t xml:space="preserve"> начинается с команды </w:t>
      </w:r>
      <w:r w:rsidRPr="00112648">
        <w:t>/</w:t>
      </w:r>
      <w:r>
        <w:rPr>
          <w:lang w:val="en-US"/>
        </w:rPr>
        <w:t>start</w:t>
      </w:r>
      <w:r>
        <w:t>. Данная команда активирует команду и бот начинает диалог с пользователем. На рисунке 1 изображено начало работы с ботом.</w:t>
      </w:r>
    </w:p>
    <w:p w:rsidR="00112648" w:rsidRDefault="00112648" w:rsidP="00112648">
      <w:pPr>
        <w:pStyle w:val="a7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C65D1C" wp14:editId="58EB6862">
            <wp:extent cx="4170218" cy="16383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40" t="37401" r="45227" b="42531"/>
                    <a:stretch/>
                  </pic:blipFill>
                  <pic:spPr bwMode="auto">
                    <a:xfrm>
                      <a:off x="0" y="0"/>
                      <a:ext cx="4182337" cy="164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7A0" w:rsidRDefault="00112648" w:rsidP="00112648">
      <w:pPr>
        <w:pStyle w:val="a7"/>
        <w:jc w:val="center"/>
      </w:pPr>
      <w:r>
        <w:t>Рисунок 1 – Начало работы с ботом</w:t>
      </w:r>
    </w:p>
    <w:p w:rsidR="000F4024" w:rsidRDefault="000F4024" w:rsidP="000F4024">
      <w:pPr>
        <w:pStyle w:val="a7"/>
      </w:pPr>
      <w:r>
        <w:t>Далее следует реализация меню, через которое будет проходить взаимодействие с чат-ботом. Ниже представлено основное меню, которое предоставляет пользователю выбор необходимой темы. За счет взаимодействия с кнопками</w:t>
      </w:r>
      <w:r w:rsidR="005F21B5">
        <w:t xml:space="preserve"> </w:t>
      </w:r>
      <w:r>
        <w:t>(рис. 2)</w:t>
      </w:r>
      <w:r w:rsidR="005F21B5">
        <w:t>.</w:t>
      </w:r>
    </w:p>
    <w:p w:rsidR="000F4024" w:rsidRDefault="000F4024" w:rsidP="005F21B5">
      <w:pPr>
        <w:pStyle w:val="a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82CF8E" wp14:editId="68249473">
            <wp:extent cx="4248150" cy="1866329"/>
            <wp:effectExtent l="0" t="0" r="0" b="635"/>
            <wp:docPr id="7" name="Объект 6">
              <a:extLst xmlns:a="http://schemas.openxmlformats.org/drawingml/2006/main">
                <a:ext uri="{FF2B5EF4-FFF2-40B4-BE49-F238E27FC236}">
                  <a16:creationId xmlns:a16="http://schemas.microsoft.com/office/drawing/2014/main" id="{34EB6C2E-17D0-4235-ACAB-1599BBBADCF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>
                      <a:extLst>
                        <a:ext uri="{FF2B5EF4-FFF2-40B4-BE49-F238E27FC236}">
                          <a16:creationId xmlns:a16="http://schemas.microsoft.com/office/drawing/2014/main" id="{34EB6C2E-17D0-4235-ACAB-1599BBBADCF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6"/>
                    <a:stretch/>
                  </pic:blipFill>
                  <pic:spPr>
                    <a:xfrm>
                      <a:off x="0" y="0"/>
                      <a:ext cx="4248150" cy="18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24" w:rsidRDefault="000F4024" w:rsidP="000F4024">
      <w:pPr>
        <w:pStyle w:val="a7"/>
        <w:jc w:val="center"/>
      </w:pPr>
      <w:r>
        <w:t>Рисунок 2 – Основное меню чат-бота</w:t>
      </w:r>
    </w:p>
    <w:p w:rsidR="005F21B5" w:rsidRDefault="005F21B5" w:rsidP="005F21B5">
      <w:pPr>
        <w:pStyle w:val="a7"/>
      </w:pPr>
      <w:r>
        <w:t>После выбора кнопки в основном меню начинается реализация меню выбора вопросов</w:t>
      </w:r>
      <w:r w:rsidR="003E6C2B">
        <w:t xml:space="preserve"> (рис. 3). Именно в этом меню пользователь видит перечень необходимых вопросов, которые ему интересны.</w:t>
      </w:r>
    </w:p>
    <w:p w:rsidR="005F21B5" w:rsidRDefault="005F21B5" w:rsidP="005F21B5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3D20C7CF" wp14:editId="2D9E1955">
            <wp:extent cx="4176713" cy="3743572"/>
            <wp:effectExtent l="0" t="0" r="0" b="0"/>
            <wp:docPr id="8" name="Объект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бъект 7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7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B5" w:rsidRDefault="005F21B5" w:rsidP="005F21B5">
      <w:pPr>
        <w:pStyle w:val="a7"/>
        <w:jc w:val="center"/>
      </w:pPr>
      <w:r>
        <w:t>Рисунок 3 – Меню выбора вопрос</w:t>
      </w:r>
      <w:r w:rsidR="003E6C2B">
        <w:t>а</w:t>
      </w:r>
      <w:r>
        <w:t xml:space="preserve"> чат-бота</w:t>
      </w:r>
    </w:p>
    <w:p w:rsidR="003E6C2B" w:rsidRDefault="003E6C2B" w:rsidP="003E6C2B">
      <w:pPr>
        <w:pStyle w:val="a7"/>
      </w:pPr>
      <w:r>
        <w:t>После выбора необходимой кнопки в «Меню выбора вопроса», бот консультирует пользователя по заданному вопросу (рис. 4).</w:t>
      </w:r>
    </w:p>
    <w:p w:rsidR="003E6C2B" w:rsidRDefault="003E6C2B" w:rsidP="003E6C2B">
      <w:pPr>
        <w:pStyle w:val="a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2A4F2B" wp14:editId="792BF072">
            <wp:extent cx="4005021" cy="2232248"/>
            <wp:effectExtent l="0" t="0" r="0" b="0"/>
            <wp:docPr id="9" name="Объект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0"/>
                    <a:stretch/>
                  </pic:blipFill>
                  <pic:spPr>
                    <a:xfrm>
                      <a:off x="0" y="0"/>
                      <a:ext cx="4005021" cy="22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2B" w:rsidRPr="003E6C2B" w:rsidRDefault="003E6C2B" w:rsidP="003E6C2B">
      <w:pPr>
        <w:pStyle w:val="a7"/>
        <w:jc w:val="center"/>
      </w:pPr>
      <w:r>
        <w:t xml:space="preserve">Рисунок 4 </w:t>
      </w:r>
      <w:r w:rsidR="00B30ED6">
        <w:t>– Результат работы бота</w:t>
      </w:r>
    </w:p>
    <w:p w:rsidR="003E6C2B" w:rsidRPr="00B30ED6" w:rsidRDefault="00B30ED6" w:rsidP="00B30ED6">
      <w:pPr>
        <w:pStyle w:val="a7"/>
      </w:pPr>
      <w:r>
        <w:t xml:space="preserve">Внешний вид кнопок, шрифт, цвет и размер сообщений имеет стандарт, который задает платформа </w:t>
      </w:r>
      <w:r>
        <w:rPr>
          <w:lang w:val="en-US"/>
        </w:rPr>
        <w:t>Telegram</w:t>
      </w:r>
      <w:r w:rsidRPr="00B30ED6">
        <w:t>.</w:t>
      </w:r>
      <w:r>
        <w:t xml:space="preserve"> Изменению не подлежит.</w:t>
      </w:r>
    </w:p>
    <w:p w:rsidR="003E6C2B" w:rsidRPr="005F21B5" w:rsidRDefault="003E6C2B" w:rsidP="005F21B5">
      <w:pPr>
        <w:pStyle w:val="a7"/>
        <w:jc w:val="center"/>
      </w:pPr>
    </w:p>
    <w:p w:rsidR="000F4024" w:rsidRPr="000F4024" w:rsidRDefault="000F4024" w:rsidP="000F4024">
      <w:pPr>
        <w:pStyle w:val="a7"/>
      </w:pPr>
    </w:p>
    <w:p w:rsidR="005E471B" w:rsidRPr="00B22B14" w:rsidRDefault="005E471B" w:rsidP="00B22B14"/>
    <w:sectPr w:rsidR="005E471B" w:rsidRPr="00B22B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37922"/>
    <w:multiLevelType w:val="hybridMultilevel"/>
    <w:tmpl w:val="BEA8A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0D0413"/>
    <w:multiLevelType w:val="hybridMultilevel"/>
    <w:tmpl w:val="3328D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19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B5189"/>
    <w:multiLevelType w:val="hybridMultilevel"/>
    <w:tmpl w:val="7EBC8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F7421"/>
    <w:multiLevelType w:val="multilevel"/>
    <w:tmpl w:val="AAC61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F52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CF50B5E"/>
    <w:multiLevelType w:val="hybridMultilevel"/>
    <w:tmpl w:val="6E82F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729E5"/>
    <w:multiLevelType w:val="multilevel"/>
    <w:tmpl w:val="D070D3C8"/>
    <w:styleLink w:val="a"/>
    <w:lvl w:ilvl="0">
      <w:start w:val="1"/>
      <w:numFmt w:val="russianLower"/>
      <w:pStyle w:val="a0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)"/>
      <w:lvlJc w:val="left"/>
      <w:pPr>
        <w:ind w:left="731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9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5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1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7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3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91" w:hanging="360"/>
      </w:pPr>
      <w:rPr>
        <w:rFonts w:hint="default"/>
      </w:rPr>
    </w:lvl>
  </w:abstractNum>
  <w:abstractNum w:abstractNumId="7" w15:restartNumberingAfterBreak="0">
    <w:nsid w:val="25601FBD"/>
    <w:multiLevelType w:val="hybridMultilevel"/>
    <w:tmpl w:val="80328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825E9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8824787"/>
    <w:multiLevelType w:val="multilevel"/>
    <w:tmpl w:val="D070D3C8"/>
    <w:numStyleLink w:val="a"/>
  </w:abstractNum>
  <w:abstractNum w:abstractNumId="10" w15:restartNumberingAfterBreak="0">
    <w:nsid w:val="2CE44F9E"/>
    <w:multiLevelType w:val="hybridMultilevel"/>
    <w:tmpl w:val="41C49084"/>
    <w:lvl w:ilvl="0" w:tplc="9D1845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081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2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862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7ED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7C5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0C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96D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B46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860718"/>
    <w:multiLevelType w:val="hybridMultilevel"/>
    <w:tmpl w:val="C53C39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9E49AD"/>
    <w:multiLevelType w:val="multilevel"/>
    <w:tmpl w:val="2B06F63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lowerRoman"/>
      <w:lvlText w:val="%3)"/>
      <w:lvlJc w:val="left"/>
      <w:pPr>
        <w:ind w:left="193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9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73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90" w:hanging="360"/>
      </w:pPr>
      <w:rPr>
        <w:rFonts w:hint="default"/>
      </w:rPr>
    </w:lvl>
  </w:abstractNum>
  <w:abstractNum w:abstractNumId="13" w15:restartNumberingAfterBreak="0">
    <w:nsid w:val="33657A58"/>
    <w:multiLevelType w:val="hybridMultilevel"/>
    <w:tmpl w:val="C27246E6"/>
    <w:lvl w:ilvl="0" w:tplc="0419001B">
      <w:start w:val="1"/>
      <w:numFmt w:val="lowerRoman"/>
      <w:lvlText w:val="%1."/>
      <w:lvlJc w:val="righ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DC2B3C"/>
    <w:multiLevelType w:val="hybridMultilevel"/>
    <w:tmpl w:val="981AB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B1AC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D384280"/>
    <w:multiLevelType w:val="multilevel"/>
    <w:tmpl w:val="2B06F634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lowerRoman"/>
      <w:lvlText w:val="%3)"/>
      <w:lvlJc w:val="left"/>
      <w:pPr>
        <w:ind w:left="193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9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73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90" w:hanging="360"/>
      </w:pPr>
      <w:rPr>
        <w:rFonts w:hint="default"/>
      </w:rPr>
    </w:lvl>
  </w:abstractNum>
  <w:abstractNum w:abstractNumId="17" w15:restartNumberingAfterBreak="0">
    <w:nsid w:val="499F19F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1574A7B"/>
    <w:multiLevelType w:val="hybridMultilevel"/>
    <w:tmpl w:val="4EEC198A"/>
    <w:lvl w:ilvl="0" w:tplc="1B7A6D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AD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60F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4A56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80E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D4DF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A22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ACB1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B2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7DA14D7"/>
    <w:multiLevelType w:val="hybridMultilevel"/>
    <w:tmpl w:val="44B4165A"/>
    <w:lvl w:ilvl="0" w:tplc="50D80802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983A9A"/>
    <w:multiLevelType w:val="hybridMultilevel"/>
    <w:tmpl w:val="D7AA3D7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D5833D5"/>
    <w:multiLevelType w:val="hybridMultilevel"/>
    <w:tmpl w:val="400EAD8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2" w15:restartNumberingAfterBreak="0">
    <w:nsid w:val="5E5B10A2"/>
    <w:multiLevelType w:val="hybridMultilevel"/>
    <w:tmpl w:val="A4000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E266A4"/>
    <w:multiLevelType w:val="multilevel"/>
    <w:tmpl w:val="2B06F634"/>
    <w:numStyleLink w:val="a1"/>
  </w:abstractNum>
  <w:abstractNum w:abstractNumId="24" w15:restartNumberingAfterBreak="0">
    <w:nsid w:val="66BF01AA"/>
    <w:multiLevelType w:val="hybridMultilevel"/>
    <w:tmpl w:val="EC0A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521D6E"/>
    <w:multiLevelType w:val="hybridMultilevel"/>
    <w:tmpl w:val="63E00CDC"/>
    <w:lvl w:ilvl="0" w:tplc="0419001B">
      <w:start w:val="1"/>
      <w:numFmt w:val="lowerRoman"/>
      <w:lvlText w:val="%1."/>
      <w:lvlJc w:val="righ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422A4"/>
    <w:multiLevelType w:val="hybridMultilevel"/>
    <w:tmpl w:val="45C63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60451C"/>
    <w:multiLevelType w:val="hybridMultilevel"/>
    <w:tmpl w:val="D70A2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D47BD4"/>
    <w:multiLevelType w:val="multilevel"/>
    <w:tmpl w:val="697AE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402287"/>
    <w:multiLevelType w:val="hybridMultilevel"/>
    <w:tmpl w:val="BDBC555E"/>
    <w:lvl w:ilvl="0" w:tplc="70D4F7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4C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104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B2F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B46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65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009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64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A86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19"/>
  </w:num>
  <w:num w:numId="3">
    <w:abstractNumId w:val="2"/>
  </w:num>
  <w:num w:numId="4">
    <w:abstractNumId w:val="26"/>
  </w:num>
  <w:num w:numId="5">
    <w:abstractNumId w:val="17"/>
  </w:num>
  <w:num w:numId="6">
    <w:abstractNumId w:val="12"/>
  </w:num>
  <w:num w:numId="7">
    <w:abstractNumId w:val="23"/>
  </w:num>
  <w:num w:numId="8">
    <w:abstractNumId w:val="16"/>
  </w:num>
  <w:num w:numId="9">
    <w:abstractNumId w:val="20"/>
  </w:num>
  <w:num w:numId="10">
    <w:abstractNumId w:val="6"/>
  </w:num>
  <w:num w:numId="11">
    <w:abstractNumId w:val="9"/>
  </w:num>
  <w:num w:numId="12">
    <w:abstractNumId w:val="4"/>
  </w:num>
  <w:num w:numId="13">
    <w:abstractNumId w:val="15"/>
  </w:num>
  <w:num w:numId="14">
    <w:abstractNumId w:val="8"/>
  </w:num>
  <w:num w:numId="15">
    <w:abstractNumId w:val="28"/>
  </w:num>
  <w:num w:numId="16">
    <w:abstractNumId w:val="5"/>
  </w:num>
  <w:num w:numId="17">
    <w:abstractNumId w:val="22"/>
  </w:num>
  <w:num w:numId="1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5"/>
  </w:num>
  <w:num w:numId="22">
    <w:abstractNumId w:val="0"/>
  </w:num>
  <w:num w:numId="23">
    <w:abstractNumId w:val="3"/>
  </w:num>
  <w:num w:numId="24">
    <w:abstractNumId w:val="1"/>
  </w:num>
  <w:num w:numId="25">
    <w:abstractNumId w:val="25"/>
  </w:num>
  <w:num w:numId="26">
    <w:abstractNumId w:val="13"/>
  </w:num>
  <w:num w:numId="27">
    <w:abstractNumId w:val="11"/>
  </w:num>
  <w:num w:numId="28">
    <w:abstractNumId w:val="10"/>
  </w:num>
  <w:num w:numId="29">
    <w:abstractNumId w:val="24"/>
  </w:num>
  <w:num w:numId="30">
    <w:abstractNumId w:val="18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F6C"/>
    <w:rsid w:val="00017BB8"/>
    <w:rsid w:val="00036C62"/>
    <w:rsid w:val="000457EC"/>
    <w:rsid w:val="000D559C"/>
    <w:rsid w:val="000D70CF"/>
    <w:rsid w:val="000E6EEA"/>
    <w:rsid w:val="000F20CC"/>
    <w:rsid w:val="000F2F70"/>
    <w:rsid w:val="000F4024"/>
    <w:rsid w:val="00112648"/>
    <w:rsid w:val="0014016E"/>
    <w:rsid w:val="001560C9"/>
    <w:rsid w:val="002035F9"/>
    <w:rsid w:val="00264A2F"/>
    <w:rsid w:val="002B2740"/>
    <w:rsid w:val="002C09D4"/>
    <w:rsid w:val="002E0E8C"/>
    <w:rsid w:val="00320C96"/>
    <w:rsid w:val="003407A8"/>
    <w:rsid w:val="003673A5"/>
    <w:rsid w:val="00395B11"/>
    <w:rsid w:val="003A2D5F"/>
    <w:rsid w:val="003E6C2B"/>
    <w:rsid w:val="00411FA4"/>
    <w:rsid w:val="0042451A"/>
    <w:rsid w:val="00440E4D"/>
    <w:rsid w:val="00481E96"/>
    <w:rsid w:val="004851CE"/>
    <w:rsid w:val="004A32EA"/>
    <w:rsid w:val="004B2083"/>
    <w:rsid w:val="004C66D7"/>
    <w:rsid w:val="004D74EC"/>
    <w:rsid w:val="004D7784"/>
    <w:rsid w:val="004E0A41"/>
    <w:rsid w:val="00535056"/>
    <w:rsid w:val="00536DE6"/>
    <w:rsid w:val="0053726D"/>
    <w:rsid w:val="005966DA"/>
    <w:rsid w:val="005D5460"/>
    <w:rsid w:val="005E471B"/>
    <w:rsid w:val="005F21B5"/>
    <w:rsid w:val="005F54B7"/>
    <w:rsid w:val="00627EB4"/>
    <w:rsid w:val="00631592"/>
    <w:rsid w:val="006D6B9D"/>
    <w:rsid w:val="00714B7E"/>
    <w:rsid w:val="007377EB"/>
    <w:rsid w:val="00750D8D"/>
    <w:rsid w:val="00761944"/>
    <w:rsid w:val="00767470"/>
    <w:rsid w:val="00797181"/>
    <w:rsid w:val="009A095E"/>
    <w:rsid w:val="009A5155"/>
    <w:rsid w:val="00AA4384"/>
    <w:rsid w:val="00AC1916"/>
    <w:rsid w:val="00AE2461"/>
    <w:rsid w:val="00AF3FF8"/>
    <w:rsid w:val="00B22B14"/>
    <w:rsid w:val="00B30ED6"/>
    <w:rsid w:val="00B37FB2"/>
    <w:rsid w:val="00B53A7F"/>
    <w:rsid w:val="00B8576E"/>
    <w:rsid w:val="00C26570"/>
    <w:rsid w:val="00C33F6C"/>
    <w:rsid w:val="00C3735F"/>
    <w:rsid w:val="00C72A9F"/>
    <w:rsid w:val="00C851CF"/>
    <w:rsid w:val="00C97C2B"/>
    <w:rsid w:val="00CA77A0"/>
    <w:rsid w:val="00CD4215"/>
    <w:rsid w:val="00D058F3"/>
    <w:rsid w:val="00D0623C"/>
    <w:rsid w:val="00D13273"/>
    <w:rsid w:val="00D14600"/>
    <w:rsid w:val="00D75435"/>
    <w:rsid w:val="00E16C8B"/>
    <w:rsid w:val="00E37E55"/>
    <w:rsid w:val="00E640C4"/>
    <w:rsid w:val="00E81EC0"/>
    <w:rsid w:val="00EA718C"/>
    <w:rsid w:val="00F00D22"/>
    <w:rsid w:val="00F14618"/>
    <w:rsid w:val="00F740D6"/>
    <w:rsid w:val="00F97831"/>
    <w:rsid w:val="00FB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D3B32"/>
  <w15:docId w15:val="{EAD35AE1-2797-4D37-B32F-8B95481F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C33F6C"/>
  </w:style>
  <w:style w:type="paragraph" w:styleId="10">
    <w:name w:val="heading 1"/>
    <w:basedOn w:val="a3"/>
    <w:next w:val="a3"/>
    <w:link w:val="11"/>
    <w:uiPriority w:val="9"/>
    <w:rsid w:val="004E0A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3"/>
    <w:next w:val="a3"/>
    <w:link w:val="20"/>
    <w:unhideWhenUsed/>
    <w:qFormat/>
    <w:rsid w:val="00F740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nhideWhenUsed/>
    <w:qFormat/>
    <w:rsid w:val="00CD42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2">
    <w:name w:val="Винокурова_заголовок1"/>
    <w:basedOn w:val="a3"/>
    <w:next w:val="a3"/>
    <w:rsid w:val="004E0A41"/>
    <w:pPr>
      <w:spacing w:before="120" w:after="120"/>
      <w:jc w:val="center"/>
      <w:outlineLvl w:val="0"/>
    </w:pPr>
    <w:rPr>
      <w:b/>
    </w:rPr>
  </w:style>
  <w:style w:type="paragraph" w:customStyle="1" w:styleId="21">
    <w:name w:val="Винокурова_заголовок2"/>
    <w:basedOn w:val="a3"/>
    <w:next w:val="a3"/>
    <w:rsid w:val="004E0A41"/>
    <w:pPr>
      <w:spacing w:before="60" w:after="60"/>
      <w:ind w:firstLine="709"/>
      <w:outlineLvl w:val="1"/>
    </w:pPr>
    <w:rPr>
      <w:b/>
      <w:szCs w:val="28"/>
    </w:rPr>
  </w:style>
  <w:style w:type="paragraph" w:customStyle="1" w:styleId="a7">
    <w:name w:val="Крук_абзац"/>
    <w:basedOn w:val="a3"/>
    <w:qFormat/>
    <w:rsid w:val="00AC1916"/>
    <w:pPr>
      <w:ind w:firstLine="709"/>
    </w:pPr>
    <w:rPr>
      <w:rFonts w:ascii="Times New Roman" w:hAnsi="Times New Roman"/>
      <w:color w:val="000000" w:themeColor="text1"/>
      <w:sz w:val="28"/>
    </w:rPr>
  </w:style>
  <w:style w:type="paragraph" w:styleId="a8">
    <w:name w:val="List Paragraph"/>
    <w:basedOn w:val="a3"/>
    <w:link w:val="a9"/>
    <w:uiPriority w:val="34"/>
    <w:qFormat/>
    <w:rsid w:val="004E0A41"/>
    <w:pPr>
      <w:ind w:left="720"/>
      <w:contextualSpacing/>
    </w:pPr>
  </w:style>
  <w:style w:type="paragraph" w:customStyle="1" w:styleId="aa">
    <w:name w:val="Крук_Заголовок"/>
    <w:basedOn w:val="10"/>
    <w:next w:val="a7"/>
    <w:qFormat/>
    <w:rsid w:val="004E0A41"/>
    <w:pPr>
      <w:spacing w:before="80" w:after="80"/>
      <w:ind w:firstLine="709"/>
    </w:pPr>
    <w:rPr>
      <w:rFonts w:ascii="Times New Roman" w:hAnsi="Times New Roman"/>
      <w:color w:val="000000" w:themeColor="text1"/>
      <w:lang w:val="en-US"/>
    </w:rPr>
  </w:style>
  <w:style w:type="paragraph" w:customStyle="1" w:styleId="22">
    <w:name w:val="Крук_заголовок2"/>
    <w:basedOn w:val="2"/>
    <w:next w:val="a7"/>
    <w:qFormat/>
    <w:rsid w:val="00F740D6"/>
    <w:pPr>
      <w:spacing w:before="80" w:after="80"/>
      <w:ind w:firstLine="709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4"/>
    <w:link w:val="10"/>
    <w:uiPriority w:val="9"/>
    <w:rsid w:val="004E0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customStyle="1" w:styleId="31">
    <w:name w:val="Крук_заголовок3"/>
    <w:basedOn w:val="3"/>
    <w:next w:val="a7"/>
    <w:qFormat/>
    <w:rsid w:val="00CD4215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character" w:customStyle="1" w:styleId="20">
    <w:name w:val="Заголовок 2 Знак"/>
    <w:basedOn w:val="a4"/>
    <w:link w:val="2"/>
    <w:rsid w:val="00F740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ab">
    <w:name w:val="TOC Heading"/>
    <w:basedOn w:val="10"/>
    <w:next w:val="a3"/>
    <w:uiPriority w:val="39"/>
    <w:semiHidden/>
    <w:unhideWhenUsed/>
    <w:qFormat/>
    <w:rsid w:val="00CD4215"/>
    <w:pPr>
      <w:outlineLvl w:val="9"/>
    </w:pPr>
  </w:style>
  <w:style w:type="character" w:customStyle="1" w:styleId="30">
    <w:name w:val="Заголовок 3 Знак"/>
    <w:basedOn w:val="a4"/>
    <w:link w:val="3"/>
    <w:rsid w:val="00CD4215"/>
    <w:rPr>
      <w:rFonts w:asciiTheme="majorHAnsi" w:eastAsiaTheme="majorEastAsia" w:hAnsiTheme="majorHAnsi" w:cstheme="majorBidi"/>
      <w:b/>
      <w:bCs/>
      <w:color w:val="4F81BD" w:themeColor="accent1"/>
      <w:sz w:val="28"/>
      <w:lang w:val="en-GB"/>
    </w:rPr>
  </w:style>
  <w:style w:type="paragraph" w:styleId="13">
    <w:name w:val="toc 1"/>
    <w:basedOn w:val="a3"/>
    <w:next w:val="a3"/>
    <w:autoRedefine/>
    <w:uiPriority w:val="39"/>
    <w:unhideWhenUsed/>
    <w:rsid w:val="00CD4215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CD4215"/>
    <w:pPr>
      <w:spacing w:after="100"/>
      <w:ind w:left="280"/>
    </w:pPr>
  </w:style>
  <w:style w:type="paragraph" w:styleId="32">
    <w:name w:val="toc 3"/>
    <w:basedOn w:val="a3"/>
    <w:next w:val="a3"/>
    <w:autoRedefine/>
    <w:uiPriority w:val="39"/>
    <w:unhideWhenUsed/>
    <w:rsid w:val="00CD4215"/>
    <w:pPr>
      <w:spacing w:after="100"/>
      <w:ind w:left="560"/>
    </w:pPr>
  </w:style>
  <w:style w:type="character" w:styleId="ac">
    <w:name w:val="Hyperlink"/>
    <w:basedOn w:val="a4"/>
    <w:uiPriority w:val="99"/>
    <w:unhideWhenUsed/>
    <w:rsid w:val="00CD4215"/>
    <w:rPr>
      <w:color w:val="0000FF" w:themeColor="hyperlink"/>
      <w:u w:val="single"/>
    </w:rPr>
  </w:style>
  <w:style w:type="paragraph" w:styleId="ad">
    <w:name w:val="Balloon Text"/>
    <w:basedOn w:val="a3"/>
    <w:link w:val="ae"/>
    <w:uiPriority w:val="99"/>
    <w:semiHidden/>
    <w:unhideWhenUsed/>
    <w:rsid w:val="00CD421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CD4215"/>
    <w:rPr>
      <w:rFonts w:ascii="Tahoma" w:eastAsia="MS Mincho" w:hAnsi="Tahoma" w:cs="Tahoma"/>
      <w:sz w:val="16"/>
      <w:szCs w:val="16"/>
      <w:lang w:val="en-GB"/>
    </w:rPr>
  </w:style>
  <w:style w:type="paragraph" w:customStyle="1" w:styleId="a2">
    <w:name w:val="Крук_МаркСписок"/>
    <w:basedOn w:val="a7"/>
    <w:qFormat/>
    <w:rsid w:val="00C26570"/>
    <w:pPr>
      <w:numPr>
        <w:numId w:val="2"/>
      </w:numPr>
      <w:spacing w:before="60"/>
      <w:ind w:left="709" w:right="992" w:firstLine="709"/>
    </w:pPr>
  </w:style>
  <w:style w:type="table" w:styleId="af">
    <w:name w:val="Table Grid"/>
    <w:basedOn w:val="a5"/>
    <w:uiPriority w:val="59"/>
    <w:rsid w:val="00C26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Крук_Таблица"/>
    <w:basedOn w:val="a3"/>
    <w:qFormat/>
    <w:rsid w:val="005E471B"/>
    <w:pPr>
      <w:ind w:firstLine="284"/>
    </w:pPr>
  </w:style>
  <w:style w:type="table" w:customStyle="1" w:styleId="af1">
    <w:name w:val="Ребзон_таблица"/>
    <w:basedOn w:val="a5"/>
    <w:uiPriority w:val="99"/>
    <w:rsid w:val="000F2F70"/>
    <w:pPr>
      <w:spacing w:after="0" w:line="240" w:lineRule="auto"/>
      <w:jc w:val="center"/>
    </w:pPr>
    <w:rPr>
      <w:rFonts w:ascii="Times New Roman" w:hAnsi="Times New Roman"/>
      <w:sz w:val="28"/>
    </w:rPr>
    <w:tblPr>
      <w:tblStyleRow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  <w:tblStylePr w:type="band1Horz">
      <w:pPr>
        <w:wordWrap/>
        <w:ind w:firstLineChars="0" w:firstLine="284"/>
        <w:jc w:val="both"/>
      </w:pPr>
      <w:rPr>
        <w:rFonts w:ascii="Times New Roman" w:hAnsi="Times New Roman"/>
        <w:sz w:val="28"/>
      </w:rPr>
    </w:tblStylePr>
    <w:tblStylePr w:type="band2Horz">
      <w:pPr>
        <w:wordWrap/>
        <w:ind w:firstLineChars="0" w:firstLine="284"/>
        <w:jc w:val="both"/>
      </w:pPr>
      <w:rPr>
        <w:rFonts w:ascii="Times New Roman" w:hAnsi="Times New Roman"/>
        <w:sz w:val="28"/>
      </w:rPr>
    </w:tblStylePr>
  </w:style>
  <w:style w:type="numbering" w:customStyle="1" w:styleId="a1">
    <w:name w:val="Ребзон_нумерСписок"/>
    <w:basedOn w:val="a6"/>
    <w:uiPriority w:val="99"/>
    <w:rsid w:val="00767470"/>
    <w:pPr>
      <w:numPr>
        <w:numId w:val="6"/>
      </w:numPr>
    </w:pPr>
  </w:style>
  <w:style w:type="numbering" w:customStyle="1" w:styleId="a">
    <w:name w:val="Ребзон_Нумер"/>
    <w:basedOn w:val="a6"/>
    <w:uiPriority w:val="99"/>
    <w:rsid w:val="003673A5"/>
    <w:pPr>
      <w:numPr>
        <w:numId w:val="10"/>
      </w:numPr>
    </w:pPr>
  </w:style>
  <w:style w:type="numbering" w:customStyle="1" w:styleId="1">
    <w:name w:val="Стиль1"/>
    <w:uiPriority w:val="99"/>
    <w:rsid w:val="005E471B"/>
    <w:pPr>
      <w:numPr>
        <w:numId w:val="14"/>
      </w:numPr>
    </w:pPr>
  </w:style>
  <w:style w:type="paragraph" w:customStyle="1" w:styleId="a0">
    <w:name w:val="Крук_НумерСписок"/>
    <w:basedOn w:val="a8"/>
    <w:link w:val="af2"/>
    <w:qFormat/>
    <w:rsid w:val="005E471B"/>
    <w:pPr>
      <w:numPr>
        <w:numId w:val="11"/>
      </w:numPr>
    </w:pPr>
  </w:style>
  <w:style w:type="paragraph" w:customStyle="1" w:styleId="af3">
    <w:name w:val="Крук_названиеТаблицы"/>
    <w:basedOn w:val="a3"/>
    <w:qFormat/>
    <w:rsid w:val="005E471B"/>
    <w:pPr>
      <w:jc w:val="center"/>
    </w:pPr>
  </w:style>
  <w:style w:type="character" w:customStyle="1" w:styleId="a9">
    <w:name w:val="Абзац списка Знак"/>
    <w:basedOn w:val="a4"/>
    <w:link w:val="a8"/>
    <w:uiPriority w:val="34"/>
    <w:rsid w:val="005E471B"/>
    <w:rPr>
      <w:rFonts w:ascii="Times New Roman" w:eastAsia="MS Mincho" w:hAnsi="Times New Roman"/>
      <w:sz w:val="28"/>
      <w:lang w:val="en-GB"/>
    </w:rPr>
  </w:style>
  <w:style w:type="character" w:customStyle="1" w:styleId="af2">
    <w:name w:val="Крук_НумерСписок Знак"/>
    <w:basedOn w:val="a9"/>
    <w:link w:val="a0"/>
    <w:rsid w:val="005E471B"/>
    <w:rPr>
      <w:rFonts w:ascii="Times New Roman" w:eastAsia="MS Mincho" w:hAnsi="Times New Roman"/>
      <w:sz w:val="28"/>
      <w:lang w:val="en-GB"/>
    </w:rPr>
  </w:style>
  <w:style w:type="paragraph" w:styleId="af4">
    <w:name w:val="Normal (Web)"/>
    <w:basedOn w:val="a3"/>
    <w:uiPriority w:val="99"/>
    <w:rsid w:val="005966DA"/>
    <w:pPr>
      <w:spacing w:before="100" w:beforeAutospacing="1" w:after="100" w:afterAutospacing="1" w:line="288" w:lineRule="auto"/>
      <w:ind w:firstLine="327"/>
      <w:jc w:val="both"/>
    </w:pPr>
    <w:rPr>
      <w:rFonts w:ascii="Arial" w:hAnsi="Arial" w:cs="Arial"/>
      <w:color w:val="000000"/>
      <w:sz w:val="20"/>
      <w:szCs w:val="20"/>
    </w:rPr>
  </w:style>
  <w:style w:type="character" w:styleId="af5">
    <w:name w:val="Placeholder Text"/>
    <w:basedOn w:val="a4"/>
    <w:uiPriority w:val="99"/>
    <w:semiHidden/>
    <w:rsid w:val="00481E96"/>
    <w:rPr>
      <w:color w:val="808080"/>
    </w:rPr>
  </w:style>
  <w:style w:type="character" w:customStyle="1" w:styleId="mord">
    <w:name w:val="mord"/>
    <w:basedOn w:val="a4"/>
    <w:rsid w:val="00FB22DC"/>
  </w:style>
  <w:style w:type="character" w:customStyle="1" w:styleId="mop">
    <w:name w:val="mop"/>
    <w:basedOn w:val="a4"/>
    <w:rsid w:val="00FB22DC"/>
  </w:style>
  <w:style w:type="character" w:customStyle="1" w:styleId="mopen">
    <w:name w:val="mopen"/>
    <w:basedOn w:val="a4"/>
    <w:rsid w:val="00FB22DC"/>
  </w:style>
  <w:style w:type="character" w:customStyle="1" w:styleId="mclose">
    <w:name w:val="mclose"/>
    <w:basedOn w:val="a4"/>
    <w:rsid w:val="00FB22DC"/>
  </w:style>
  <w:style w:type="character" w:customStyle="1" w:styleId="mrel">
    <w:name w:val="mrel"/>
    <w:basedOn w:val="a4"/>
    <w:rsid w:val="00FB22DC"/>
  </w:style>
  <w:style w:type="character" w:customStyle="1" w:styleId="mbin">
    <w:name w:val="mbin"/>
    <w:basedOn w:val="a4"/>
    <w:rsid w:val="00FB22DC"/>
  </w:style>
  <w:style w:type="character" w:customStyle="1" w:styleId="vlist-s">
    <w:name w:val="vlist-s"/>
    <w:basedOn w:val="a4"/>
    <w:rsid w:val="00FB2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102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8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287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9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8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7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87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3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33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2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11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0;&#1072;&#1090;&#1103;\Desktop\&#1059;&#1095;&#1077;&#1073;&#1072;\3%20&#1082;&#1091;&#1088;&#1089;\6%20&#1089;&#1077;&#1084;&#1077;&#1089;&#1090;&#1088;\&#1054;&#1092;&#1086;&#1088;&#1084;&#1083;&#1077;&#1085;&#1080;&#1077;%20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976EA-948A-4FD9-8151-39E9053E7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Оформление word.dotx</Template>
  <TotalTime>79</TotalTime>
  <Pages>4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hunze</cp:lastModifiedBy>
  <cp:revision>5</cp:revision>
  <dcterms:created xsi:type="dcterms:W3CDTF">2022-05-04T12:31:00Z</dcterms:created>
  <dcterms:modified xsi:type="dcterms:W3CDTF">2022-05-07T12:43:00Z</dcterms:modified>
</cp:coreProperties>
</file>